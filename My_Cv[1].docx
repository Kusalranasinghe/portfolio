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68A3" w14:textId="59323B71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35C1E8B0" wp14:editId="23A0F2F8">
                <wp:simplePos x="0" y="0"/>
                <wp:positionH relativeFrom="page">
                  <wp:posOffset>0</wp:posOffset>
                </wp:positionH>
                <wp:positionV relativeFrom="paragraph">
                  <wp:posOffset>-402590</wp:posOffset>
                </wp:positionV>
                <wp:extent cx="2816352" cy="10058400"/>
                <wp:effectExtent l="0" t="0" r="3175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352" cy="10058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52CB8331" id="Rectangle 1" o:spid="_x0000_s1026" alt="&quot;&quot;" style="position:absolute;margin-left:0;margin-top:-31.7pt;width:221.75pt;height:11in;z-index:-251657210;visibility:visible;mso-wrap-style:square;mso-width-percent:0;mso-height-percent:10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100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" fillcolor="#e7e6e6 [3214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92"/>
        <w:gridCol w:w="737"/>
        <w:gridCol w:w="2681"/>
        <w:gridCol w:w="3690"/>
      </w:tblGrid>
      <w:tr w:rsidR="00CF2BE7" w:rsidRPr="00020BEB" w14:paraId="69945EBD" w14:textId="77777777" w:rsidTr="1461E2F6">
        <w:trPr>
          <w:trHeight w:val="3960"/>
        </w:trPr>
        <w:tc>
          <w:tcPr>
            <w:tcW w:w="3692" w:type="dxa"/>
            <w:vMerge w:val="restart"/>
          </w:tcPr>
          <w:p w14:paraId="23F7328E" w14:textId="771F3D22" w:rsidR="00CF2BE7" w:rsidRPr="00EF0E02" w:rsidRDefault="00C65348" w:rsidP="006C5F9F">
            <w:r>
              <w:rPr>
                <w:noProof/>
              </w:rPr>
              <w:drawing>
                <wp:anchor distT="0" distB="0" distL="114300" distR="114300" simplePos="0" relativeHeight="251660294" behindDoc="0" locked="0" layoutInCell="1" allowOverlap="1" wp14:anchorId="03329894" wp14:editId="25F7CA66">
                  <wp:simplePos x="0" y="0"/>
                  <wp:positionH relativeFrom="margin">
                    <wp:posOffset>-198120</wp:posOffset>
                  </wp:positionH>
                  <wp:positionV relativeFrom="margin">
                    <wp:posOffset>-213360</wp:posOffset>
                  </wp:positionV>
                  <wp:extent cx="2286000" cy="2915066"/>
                  <wp:effectExtent l="0" t="0" r="0" b="0"/>
                  <wp:wrapNone/>
                  <wp:docPr id="966681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681360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915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71A46">
              <w:t xml:space="preserve"> </w:t>
            </w:r>
          </w:p>
        </w:tc>
        <w:tc>
          <w:tcPr>
            <w:tcW w:w="737" w:type="dxa"/>
            <w:vMerge w:val="restart"/>
          </w:tcPr>
          <w:p w14:paraId="5D5B2C54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30989B8E" w14:textId="03C0392E" w:rsidR="00C65348" w:rsidRPr="00C65348" w:rsidRDefault="00524A89" w:rsidP="00C65348">
            <w:pPr>
              <w:pStyle w:val="Title"/>
            </w:pPr>
            <w:r>
              <w:t>Kusal Ranasingh</w:t>
            </w:r>
            <w:r w:rsidR="00C65348">
              <w:t>e</w:t>
            </w:r>
          </w:p>
        </w:tc>
      </w:tr>
      <w:tr w:rsidR="00CF2BE7" w:rsidRPr="00020BEB" w14:paraId="6B9C4779" w14:textId="77777777" w:rsidTr="1461E2F6">
        <w:trPr>
          <w:trHeight w:val="90"/>
        </w:trPr>
        <w:tc>
          <w:tcPr>
            <w:tcW w:w="3692" w:type="dxa"/>
            <w:vMerge/>
          </w:tcPr>
          <w:p w14:paraId="7C0375C9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2BCAAD43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bottom w:val="single" w:sz="4" w:space="0" w:color="000000" w:themeColor="text1"/>
            </w:tcBorders>
          </w:tcPr>
          <w:p w14:paraId="1965A5F4" w14:textId="77777777" w:rsidR="00CF2BE7" w:rsidRPr="00AD590F" w:rsidRDefault="00CF2BE7" w:rsidP="00F46F61"/>
        </w:tc>
      </w:tr>
      <w:tr w:rsidR="00CF2BE7" w:rsidRPr="00020BEB" w14:paraId="6F8226C0" w14:textId="77777777" w:rsidTr="1461E2F6">
        <w:trPr>
          <w:trHeight w:val="432"/>
        </w:trPr>
        <w:tc>
          <w:tcPr>
            <w:tcW w:w="3692" w:type="dxa"/>
            <w:vMerge w:val="restart"/>
          </w:tcPr>
          <w:p w14:paraId="656ED1E2" w14:textId="23DA9048" w:rsidR="00CF2BE7" w:rsidRDefault="00CF2BE7" w:rsidP="003F1D3E"/>
          <w:p w14:paraId="6776BEB7" w14:textId="77777777" w:rsidR="00CF2BE7" w:rsidRDefault="00CF2BE7" w:rsidP="003F1D3E"/>
          <w:p w14:paraId="517F56BC" w14:textId="77777777" w:rsidR="00CF2BE7" w:rsidRPr="00771A46" w:rsidRDefault="006C5F9F" w:rsidP="006C5F9F">
            <w:pPr>
              <w:pStyle w:val="Heading1"/>
            </w:pPr>
            <w:r w:rsidRPr="006C5F9F">
              <w:t>Contact</w:t>
            </w:r>
          </w:p>
          <w:p w14:paraId="1D2F457D" w14:textId="77777777" w:rsidR="00CF2BE7" w:rsidRPr="00020BEB" w:rsidRDefault="00CF2BE7" w:rsidP="00CF2BE7">
            <w:pPr>
              <w:rPr>
                <w:color w:val="auto"/>
                <w:szCs w:val="20"/>
              </w:rPr>
            </w:pPr>
          </w:p>
          <w:p w14:paraId="6B4F5562" w14:textId="641AD1B7" w:rsidR="003F1D3E" w:rsidRDefault="008956F7" w:rsidP="006C5F9F">
            <w:pPr>
              <w:pStyle w:val="ListBullet"/>
            </w:pPr>
            <w:r>
              <w:t>Kusal D Ranasinghe</w:t>
            </w:r>
          </w:p>
          <w:p w14:paraId="1F0A4897" w14:textId="4541CBEE" w:rsidR="00C65348" w:rsidRDefault="00C65348" w:rsidP="006C5F9F">
            <w:pPr>
              <w:pStyle w:val="ListBullet"/>
            </w:pPr>
            <w:r>
              <w:t>LinkedIn – Kusal Ranasinghe</w:t>
            </w:r>
          </w:p>
          <w:p w14:paraId="48821690" w14:textId="7AAFC0AA" w:rsidR="008956F7" w:rsidRPr="006C5F9F" w:rsidRDefault="008956F7" w:rsidP="008956F7">
            <w:pPr>
              <w:pStyle w:val="ListBullet"/>
            </w:pPr>
            <w:r>
              <w:t>Dananjayakusal39@gmail.com</w:t>
            </w:r>
          </w:p>
          <w:p w14:paraId="5D8B8BEF" w14:textId="6EDDC68D" w:rsidR="003F1D3E" w:rsidRPr="006C5F9F" w:rsidRDefault="008956F7" w:rsidP="006C5F9F">
            <w:pPr>
              <w:pStyle w:val="ListBullet"/>
            </w:pPr>
            <w:r>
              <w:t>078 799 6831</w:t>
            </w:r>
          </w:p>
          <w:p w14:paraId="4D842910" w14:textId="23B5F60E" w:rsidR="00CF2BE7" w:rsidRDefault="008956F7" w:rsidP="006C5F9F">
            <w:pPr>
              <w:pStyle w:val="ListBullet"/>
            </w:pPr>
            <w:r>
              <w:t>“Kusum Sewana” Kajuduwawatta,</w:t>
            </w:r>
          </w:p>
          <w:p w14:paraId="10293B3E" w14:textId="5B87BD5D" w:rsidR="008956F7" w:rsidRPr="006C5F9F" w:rsidRDefault="008956F7" w:rsidP="008956F7">
            <w:pPr>
              <w:pStyle w:val="ListBullet"/>
              <w:numPr>
                <w:ilvl w:val="0"/>
                <w:numId w:val="0"/>
              </w:numPr>
              <w:ind w:left="360"/>
            </w:pPr>
            <w:r>
              <w:t>Dodangoda</w:t>
            </w:r>
          </w:p>
          <w:p w14:paraId="24B9F784" w14:textId="348DD320" w:rsidR="00CF2BE7" w:rsidRPr="008956F7" w:rsidRDefault="00CF2BE7" w:rsidP="008956F7">
            <w:pPr>
              <w:pStyle w:val="Heading1"/>
            </w:pPr>
          </w:p>
          <w:p w14:paraId="0D5957DA" w14:textId="77777777" w:rsidR="00CF2BE7" w:rsidRDefault="00CF2BE7" w:rsidP="00356AB0">
            <w:pPr>
              <w:rPr>
                <w:lang w:val="it-IT"/>
              </w:rPr>
            </w:pPr>
          </w:p>
          <w:p w14:paraId="378BF1F4" w14:textId="77777777" w:rsidR="00356AB0" w:rsidRDefault="00356AB0" w:rsidP="00356AB0">
            <w:pPr>
              <w:rPr>
                <w:lang w:val="it-IT"/>
              </w:rPr>
            </w:pPr>
          </w:p>
          <w:p w14:paraId="0ECDFA7B" w14:textId="77777777" w:rsidR="00CF2BE7" w:rsidRDefault="00CF2BE7" w:rsidP="00356AB0">
            <w:pPr>
              <w:rPr>
                <w:lang w:val="it-IT"/>
              </w:rPr>
            </w:pPr>
          </w:p>
          <w:p w14:paraId="0F0EF630" w14:textId="77777777" w:rsidR="00CF2BE7" w:rsidRPr="00C822BF" w:rsidRDefault="006C5F9F" w:rsidP="006C5F9F">
            <w:pPr>
              <w:pStyle w:val="Heading1"/>
            </w:pPr>
            <w:r w:rsidRPr="006C5F9F">
              <w:t>Skills</w:t>
            </w:r>
          </w:p>
          <w:p w14:paraId="145CDA23" w14:textId="7BFEA3F7" w:rsidR="006C5F9F" w:rsidRPr="006C5F9F" w:rsidRDefault="006C5F9F" w:rsidP="00722EE6">
            <w:pPr>
              <w:pStyle w:val="ListBullet"/>
              <w:numPr>
                <w:ilvl w:val="0"/>
                <w:numId w:val="0"/>
              </w:numPr>
            </w:pPr>
          </w:p>
          <w:p w14:paraId="49136BF6" w14:textId="77777777" w:rsidR="00CF2BE7" w:rsidRDefault="00897915" w:rsidP="006C5F9F">
            <w:pPr>
              <w:pStyle w:val="ListBullet"/>
            </w:pPr>
            <w:r>
              <w:t xml:space="preserve">Time </w:t>
            </w:r>
            <w:r w:rsidR="006C5F9F" w:rsidRPr="006C5F9F">
              <w:t>management</w:t>
            </w:r>
          </w:p>
          <w:p w14:paraId="532B6449" w14:textId="31F702E3" w:rsidR="00897915" w:rsidRDefault="00897915" w:rsidP="006C5F9F">
            <w:pPr>
              <w:pStyle w:val="ListBullet"/>
            </w:pPr>
            <w:r>
              <w:t xml:space="preserve">Communication </w:t>
            </w:r>
          </w:p>
          <w:p w14:paraId="692FFA64" w14:textId="77777777" w:rsidR="00897915" w:rsidRDefault="00897915" w:rsidP="006C5F9F">
            <w:pPr>
              <w:pStyle w:val="ListBullet"/>
            </w:pPr>
            <w:r>
              <w:t>Team work</w:t>
            </w:r>
          </w:p>
          <w:p w14:paraId="37871A19" w14:textId="77777777" w:rsidR="00897915" w:rsidRDefault="00897915" w:rsidP="006C5F9F">
            <w:pPr>
              <w:pStyle w:val="ListBullet"/>
            </w:pPr>
            <w:r>
              <w:t>Management</w:t>
            </w:r>
          </w:p>
          <w:p w14:paraId="2257E511" w14:textId="77777777" w:rsidR="00167525" w:rsidRDefault="00167525" w:rsidP="00167525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14:paraId="6AEF3363" w14:textId="77777777" w:rsidR="00167525" w:rsidRDefault="00167525" w:rsidP="00167525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14:paraId="2F08A7C9" w14:textId="77777777" w:rsidR="00167525" w:rsidRDefault="00167525" w:rsidP="00167525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14:paraId="238DFB1D" w14:textId="77777777" w:rsidR="00167525" w:rsidRDefault="00167525" w:rsidP="001675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</w:p>
          <w:p w14:paraId="7E6D1E9B" w14:textId="77777777" w:rsidR="00167525" w:rsidRDefault="00167525" w:rsidP="001675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</w:p>
          <w:p w14:paraId="0BC97E00" w14:textId="77777777" w:rsidR="00167525" w:rsidRDefault="00167525" w:rsidP="001675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</w:p>
          <w:p w14:paraId="60AAE234" w14:textId="77777777" w:rsidR="00722EE6" w:rsidRDefault="00722EE6" w:rsidP="001675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</w:p>
          <w:p w14:paraId="344CE0D3" w14:textId="77777777" w:rsidR="00722EE6" w:rsidRDefault="00722EE6" w:rsidP="001675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</w:p>
          <w:p w14:paraId="5D64026F" w14:textId="16B4E1F3" w:rsidR="00167525" w:rsidRDefault="00167525" w:rsidP="001675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  <w:r w:rsidRPr="00167525">
              <w:rPr>
                <w:b/>
                <w:bCs/>
              </w:rPr>
              <w:lastRenderedPageBreak/>
              <w:t>LANGUAGES</w:t>
            </w:r>
          </w:p>
          <w:p w14:paraId="7F16598F" w14:textId="77777777" w:rsidR="00167525" w:rsidRDefault="00167525" w:rsidP="001675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</w:p>
          <w:p w14:paraId="70772DC5" w14:textId="1119FDE6" w:rsidR="00167525" w:rsidRPr="00167525" w:rsidRDefault="00167525" w:rsidP="00722EE6">
            <w:pPr>
              <w:pStyle w:val="ListBullet"/>
              <w:numPr>
                <w:ilvl w:val="0"/>
                <w:numId w:val="15"/>
              </w:numPr>
              <w:jc w:val="both"/>
              <w:rPr>
                <w:b/>
                <w:bCs/>
              </w:rPr>
            </w:pPr>
            <w:r>
              <w:t>Sinhala</w:t>
            </w:r>
            <w:r w:rsidR="0016102F">
              <w:t xml:space="preserve"> (Fluent)</w:t>
            </w:r>
          </w:p>
          <w:p w14:paraId="5A985607" w14:textId="77777777" w:rsidR="00167525" w:rsidRDefault="0016102F" w:rsidP="00722EE6">
            <w:pPr>
              <w:pStyle w:val="ListBullet"/>
              <w:numPr>
                <w:ilvl w:val="0"/>
                <w:numId w:val="15"/>
              </w:numPr>
              <w:jc w:val="both"/>
            </w:pPr>
            <w:r w:rsidRPr="0016102F">
              <w:t>English (Good)</w:t>
            </w:r>
          </w:p>
          <w:p w14:paraId="43514AAB" w14:textId="77777777" w:rsidR="0016102F" w:rsidRDefault="0016102F" w:rsidP="0016102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</w:p>
          <w:p w14:paraId="439F3224" w14:textId="77777777" w:rsidR="0016102F" w:rsidRDefault="0016102F" w:rsidP="0016102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</w:p>
          <w:p w14:paraId="4929296F" w14:textId="7EB3DE07" w:rsidR="0016102F" w:rsidRPr="0016102F" w:rsidRDefault="0016102F" w:rsidP="0016102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</w:p>
        </w:tc>
        <w:tc>
          <w:tcPr>
            <w:tcW w:w="737" w:type="dxa"/>
            <w:vMerge/>
          </w:tcPr>
          <w:p w14:paraId="4B27746B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top w:val="single" w:sz="4" w:space="0" w:color="000000" w:themeColor="text1"/>
            </w:tcBorders>
          </w:tcPr>
          <w:p w14:paraId="43AA18B1" w14:textId="77777777" w:rsidR="00CF2BE7" w:rsidRPr="00CA07A7" w:rsidRDefault="00CF2BE7" w:rsidP="00F46F61"/>
        </w:tc>
      </w:tr>
      <w:tr w:rsidR="00CF2BE7" w:rsidRPr="0006389B" w14:paraId="5442CA98" w14:textId="77777777" w:rsidTr="00425627">
        <w:trPr>
          <w:trHeight w:val="3197"/>
        </w:trPr>
        <w:tc>
          <w:tcPr>
            <w:tcW w:w="3692" w:type="dxa"/>
            <w:vMerge/>
          </w:tcPr>
          <w:p w14:paraId="6F157587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254ABDE5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3F63CBCA" w14:textId="577E1144" w:rsidR="00CF2BE7" w:rsidRPr="0006389B" w:rsidRDefault="00174E0E" w:rsidP="006C5F9F">
            <w:pPr>
              <w:pStyle w:val="Heading1"/>
              <w:rPr>
                <w:u w:val="single"/>
              </w:rPr>
            </w:pPr>
            <w:r w:rsidRPr="0006389B">
              <w:rPr>
                <w:u w:val="single"/>
              </w:rPr>
              <w:t>personal profile</w:t>
            </w:r>
          </w:p>
          <w:p w14:paraId="728DD6CD" w14:textId="77777777" w:rsidR="00CF2BE7" w:rsidRPr="0006389B" w:rsidRDefault="00CF2BE7" w:rsidP="00CF2BE7"/>
          <w:p w14:paraId="05B2C7E4" w14:textId="0CC7E55B" w:rsidR="00174E0E" w:rsidRPr="0006389B" w:rsidRDefault="00174E0E" w:rsidP="00174E0E">
            <w:pPr>
              <w:pStyle w:val="ListParagraph"/>
              <w:numPr>
                <w:ilvl w:val="0"/>
                <w:numId w:val="9"/>
              </w:numPr>
            </w:pPr>
            <w:r w:rsidRPr="0006389B">
              <w:t>Full Name : Uduwarage Kusal Dhananjaya Ranasinghe</w:t>
            </w:r>
          </w:p>
          <w:p w14:paraId="54A2A2A1" w14:textId="75ABE703" w:rsidR="00174E0E" w:rsidRPr="0006389B" w:rsidRDefault="00174E0E" w:rsidP="00174E0E">
            <w:pPr>
              <w:pStyle w:val="ListParagraph"/>
              <w:numPr>
                <w:ilvl w:val="0"/>
                <w:numId w:val="9"/>
              </w:numPr>
            </w:pPr>
            <w:r w:rsidRPr="0006389B">
              <w:t>Date of Birth : 13/11/2003</w:t>
            </w:r>
          </w:p>
          <w:p w14:paraId="11265C50" w14:textId="1DCE7749" w:rsidR="00174E0E" w:rsidRPr="0006389B" w:rsidRDefault="00174E0E" w:rsidP="00174E0E">
            <w:pPr>
              <w:pStyle w:val="ListParagraph"/>
              <w:numPr>
                <w:ilvl w:val="0"/>
                <w:numId w:val="9"/>
              </w:numPr>
            </w:pPr>
            <w:r w:rsidRPr="0006389B">
              <w:t>NIC : 200331811106</w:t>
            </w:r>
          </w:p>
          <w:p w14:paraId="16C02278" w14:textId="256D870C" w:rsidR="00174E0E" w:rsidRPr="0006389B" w:rsidRDefault="00174E0E" w:rsidP="00174E0E">
            <w:pPr>
              <w:pStyle w:val="ListParagraph"/>
              <w:numPr>
                <w:ilvl w:val="0"/>
                <w:numId w:val="9"/>
              </w:numPr>
            </w:pPr>
            <w:r w:rsidRPr="0006389B">
              <w:t>Gender : Male</w:t>
            </w:r>
          </w:p>
          <w:p w14:paraId="1358F2DA" w14:textId="0DA229FB" w:rsidR="00174E0E" w:rsidRPr="0006389B" w:rsidRDefault="00174E0E" w:rsidP="00174E0E">
            <w:pPr>
              <w:pStyle w:val="ListParagraph"/>
              <w:numPr>
                <w:ilvl w:val="0"/>
                <w:numId w:val="9"/>
              </w:numPr>
            </w:pPr>
            <w:r w:rsidRPr="0006389B">
              <w:t>Age : 21</w:t>
            </w:r>
          </w:p>
          <w:p w14:paraId="5587FF69" w14:textId="3BD4468D" w:rsidR="0006389B" w:rsidRPr="0006389B" w:rsidRDefault="00174E0E" w:rsidP="0006389B">
            <w:pPr>
              <w:pStyle w:val="ListParagraph"/>
              <w:numPr>
                <w:ilvl w:val="0"/>
                <w:numId w:val="9"/>
              </w:numPr>
            </w:pPr>
            <w:r w:rsidRPr="0006389B">
              <w:t xml:space="preserve">Schools </w:t>
            </w:r>
            <w:r w:rsidR="0006389B" w:rsidRPr="0006389B">
              <w:t>attended : K/Gnanodaya National School</w:t>
            </w:r>
          </w:p>
          <w:p w14:paraId="77EA25CE" w14:textId="36AE3301" w:rsidR="00174E0E" w:rsidRPr="0006389B" w:rsidRDefault="00C74310" w:rsidP="00C74310">
            <w:pPr>
              <w:pStyle w:val="ListParagraph"/>
            </w:pPr>
            <w:r>
              <w:t xml:space="preserve">                                     </w:t>
            </w:r>
            <w:r w:rsidR="0006389B" w:rsidRPr="0006389B">
              <w:t>( Grade 01-06 )</w:t>
            </w:r>
          </w:p>
          <w:p w14:paraId="42D2B984" w14:textId="1842ED21" w:rsidR="0006389B" w:rsidRPr="0006389B" w:rsidRDefault="0006389B" w:rsidP="0006389B">
            <w:pPr>
              <w:pStyle w:val="ListParagraph"/>
              <w:jc w:val="center"/>
            </w:pPr>
            <w:r>
              <w:t xml:space="preserve">                         </w:t>
            </w:r>
            <w:r w:rsidR="00C74310">
              <w:t xml:space="preserve">  </w:t>
            </w:r>
            <w:r>
              <w:t xml:space="preserve"> </w:t>
            </w:r>
            <w:r w:rsidRPr="0006389B">
              <w:t>Ananda Sastralaya National School                                                 ( Grade 06-13 )</w:t>
            </w:r>
          </w:p>
          <w:p w14:paraId="7709F682" w14:textId="025B28A5" w:rsidR="00CF2BE7" w:rsidRPr="0006389B" w:rsidRDefault="00CF2BE7" w:rsidP="00174E0E">
            <w:pPr>
              <w:pStyle w:val="Heading2"/>
            </w:pPr>
          </w:p>
        </w:tc>
      </w:tr>
      <w:tr w:rsidR="00CF2BE7" w:rsidRPr="00020BEB" w14:paraId="353BFFAE" w14:textId="77777777" w:rsidTr="1461E2F6">
        <w:trPr>
          <w:trHeight w:val="180"/>
        </w:trPr>
        <w:tc>
          <w:tcPr>
            <w:tcW w:w="3692" w:type="dxa"/>
            <w:vMerge/>
          </w:tcPr>
          <w:p w14:paraId="2162FC51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6D7673C2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7443CC7D" w14:textId="77777777" w:rsidR="00CF2BE7" w:rsidRDefault="00CF2BE7" w:rsidP="00CF2BE7">
            <w:pPr>
              <w:pStyle w:val="Heading1"/>
            </w:pPr>
          </w:p>
        </w:tc>
        <w:tc>
          <w:tcPr>
            <w:tcW w:w="3690" w:type="dxa"/>
          </w:tcPr>
          <w:p w14:paraId="6808D0B8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1779A955" w14:textId="77777777" w:rsidTr="1461E2F6">
        <w:trPr>
          <w:trHeight w:val="512"/>
        </w:trPr>
        <w:tc>
          <w:tcPr>
            <w:tcW w:w="3692" w:type="dxa"/>
            <w:vMerge/>
          </w:tcPr>
          <w:p w14:paraId="59CC9212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180CB0E8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39EB6B21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6405F3DC" w14:textId="77777777" w:rsidTr="00425627">
        <w:trPr>
          <w:trHeight w:val="2189"/>
        </w:trPr>
        <w:tc>
          <w:tcPr>
            <w:tcW w:w="3692" w:type="dxa"/>
            <w:vMerge/>
          </w:tcPr>
          <w:p w14:paraId="3161DB46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1225EB84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53C8EDAF" w14:textId="409FB9A2" w:rsidR="006C5F9F" w:rsidRPr="00C74310" w:rsidRDefault="00C74310" w:rsidP="00E06CE9">
            <w:pPr>
              <w:pStyle w:val="Heading2"/>
              <w:rPr>
                <w:u w:val="single"/>
              </w:rPr>
            </w:pPr>
            <w:r w:rsidRPr="00C74310">
              <w:rPr>
                <w:u w:val="single"/>
              </w:rPr>
              <w:t>education</w:t>
            </w:r>
          </w:p>
          <w:p w14:paraId="5E533E65" w14:textId="32DD9B70" w:rsidR="006C5F9F" w:rsidRPr="006C5F9F" w:rsidRDefault="006C5F9F" w:rsidP="006C5F9F">
            <w:pPr>
              <w:pStyle w:val="Heading3"/>
            </w:pPr>
          </w:p>
          <w:p w14:paraId="3D50C902" w14:textId="5CFA156E" w:rsidR="00CF2BE7" w:rsidRDefault="00C74310" w:rsidP="00C74310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color w:val="auto"/>
                <w:szCs w:val="20"/>
              </w:rPr>
            </w:pPr>
            <w:r w:rsidRPr="00C74310">
              <w:rPr>
                <w:b/>
                <w:bCs/>
                <w:color w:val="auto"/>
                <w:szCs w:val="20"/>
              </w:rPr>
              <w:t>B</w:t>
            </w:r>
            <w:r w:rsidR="003158A8">
              <w:rPr>
                <w:b/>
                <w:bCs/>
                <w:color w:val="auto"/>
                <w:szCs w:val="20"/>
              </w:rPr>
              <w:t xml:space="preserve">achelor </w:t>
            </w:r>
            <w:r w:rsidR="00C65348">
              <w:rPr>
                <w:b/>
                <w:bCs/>
                <w:color w:val="auto"/>
                <w:szCs w:val="20"/>
              </w:rPr>
              <w:t xml:space="preserve">of </w:t>
            </w:r>
            <w:r w:rsidRPr="00C74310">
              <w:rPr>
                <w:b/>
                <w:bCs/>
                <w:color w:val="auto"/>
                <w:szCs w:val="20"/>
              </w:rPr>
              <w:t xml:space="preserve">Science Degree ( </w:t>
            </w:r>
            <w:r w:rsidR="003158A8">
              <w:rPr>
                <w:b/>
                <w:bCs/>
                <w:color w:val="auto"/>
                <w:szCs w:val="20"/>
              </w:rPr>
              <w:t>Computer Science, Mathematics, Physics</w:t>
            </w:r>
            <w:r w:rsidRPr="00C74310">
              <w:rPr>
                <w:b/>
                <w:bCs/>
                <w:color w:val="auto"/>
                <w:szCs w:val="20"/>
              </w:rPr>
              <w:t xml:space="preserve"> )</w:t>
            </w:r>
          </w:p>
          <w:p w14:paraId="341AEEF7" w14:textId="77C9B0CB" w:rsidR="00C74310" w:rsidRPr="00C74310" w:rsidRDefault="00C74310" w:rsidP="00C74310">
            <w:pPr>
              <w:pStyle w:val="ListParagraph"/>
              <w:rPr>
                <w:color w:val="auto"/>
                <w:szCs w:val="20"/>
              </w:rPr>
            </w:pPr>
            <w:r w:rsidRPr="00C74310">
              <w:rPr>
                <w:color w:val="auto"/>
                <w:szCs w:val="20"/>
              </w:rPr>
              <w:t xml:space="preserve">University </w:t>
            </w:r>
            <w:r w:rsidR="003158A8">
              <w:rPr>
                <w:color w:val="auto"/>
                <w:szCs w:val="20"/>
              </w:rPr>
              <w:t>of Sri Jayawardenapura</w:t>
            </w:r>
          </w:p>
          <w:p w14:paraId="3ADA20F9" w14:textId="5B3BD0BD" w:rsidR="00C74310" w:rsidRDefault="00C74310" w:rsidP="006C5F9F">
            <w:pPr>
              <w:rPr>
                <w:color w:val="auto"/>
                <w:szCs w:val="20"/>
              </w:rPr>
            </w:pPr>
          </w:p>
          <w:p w14:paraId="6AC61E1D" w14:textId="7D1840FD" w:rsidR="00C74310" w:rsidRDefault="00C74310" w:rsidP="00C74310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color w:val="auto"/>
                <w:szCs w:val="20"/>
              </w:rPr>
            </w:pPr>
            <w:r w:rsidRPr="00C74310">
              <w:rPr>
                <w:b/>
                <w:bCs/>
                <w:color w:val="auto"/>
                <w:szCs w:val="20"/>
              </w:rPr>
              <w:t>G.C.E Advanced Level Examination | 2023</w:t>
            </w:r>
          </w:p>
          <w:p w14:paraId="2C546253" w14:textId="42868C93" w:rsidR="00C74310" w:rsidRDefault="003158A8" w:rsidP="00C74310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Physical Science</w:t>
            </w:r>
            <w:r w:rsidR="00C74310">
              <w:rPr>
                <w:color w:val="auto"/>
                <w:szCs w:val="20"/>
              </w:rPr>
              <w:t xml:space="preserve"> </w:t>
            </w:r>
            <w:r w:rsidR="00C7467D">
              <w:rPr>
                <w:color w:val="auto"/>
                <w:szCs w:val="20"/>
              </w:rPr>
              <w:t>Stream – Passed , District Rank : 363</w:t>
            </w:r>
          </w:p>
          <w:p w14:paraId="44EAC300" w14:textId="71DD9B31" w:rsidR="00C7467D" w:rsidRDefault="00C7467D" w:rsidP="00C74310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                Chemistry            – B</w:t>
            </w:r>
          </w:p>
          <w:p w14:paraId="1532860B" w14:textId="0F950514" w:rsidR="00C7467D" w:rsidRDefault="00C7467D" w:rsidP="00C74310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                Physics                 – C</w:t>
            </w:r>
          </w:p>
          <w:p w14:paraId="6885E888" w14:textId="78271940" w:rsidR="00C7467D" w:rsidRDefault="00C7467D" w:rsidP="00C74310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                </w:t>
            </w:r>
            <w:r w:rsidR="00C65348">
              <w:rPr>
                <w:color w:val="auto"/>
                <w:szCs w:val="20"/>
              </w:rPr>
              <w:t>Combined</w:t>
            </w:r>
            <w:r>
              <w:rPr>
                <w:color w:val="auto"/>
                <w:szCs w:val="20"/>
              </w:rPr>
              <w:t xml:space="preserve"> Math</w:t>
            </w:r>
            <w:r w:rsidR="003158A8">
              <w:rPr>
                <w:color w:val="auto"/>
                <w:szCs w:val="20"/>
              </w:rPr>
              <w:t>ematics</w:t>
            </w:r>
            <w:r>
              <w:rPr>
                <w:color w:val="auto"/>
                <w:szCs w:val="20"/>
              </w:rPr>
              <w:t xml:space="preserve"> – C</w:t>
            </w:r>
          </w:p>
          <w:p w14:paraId="0B50F8C3" w14:textId="2F3EC6AE" w:rsidR="00C7467D" w:rsidRDefault="00C7467D" w:rsidP="00C7467D">
            <w:pPr>
              <w:pStyle w:val="ListParagraph"/>
              <w:rPr>
                <w:color w:val="auto"/>
                <w:szCs w:val="20"/>
              </w:rPr>
            </w:pPr>
          </w:p>
          <w:p w14:paraId="3AA8095C" w14:textId="191B536F" w:rsidR="00C7467D" w:rsidRPr="00C7467D" w:rsidRDefault="00C7467D" w:rsidP="00C7467D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color w:val="auto"/>
                <w:szCs w:val="20"/>
              </w:rPr>
            </w:pPr>
            <w:r w:rsidRPr="00C7467D">
              <w:rPr>
                <w:b/>
                <w:bCs/>
                <w:color w:val="auto"/>
                <w:szCs w:val="20"/>
              </w:rPr>
              <w:t>G.C.E Ordinary Level Examination | 2019</w:t>
            </w:r>
          </w:p>
          <w:p w14:paraId="58BD0E30" w14:textId="64B47394" w:rsidR="00C7467D" w:rsidRDefault="00C7467D" w:rsidP="00C7467D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Passed with 2 “A”, 6 “B”, 1 “C” Passes </w:t>
            </w:r>
          </w:p>
          <w:p w14:paraId="462B8C0D" w14:textId="4BA4C23E" w:rsidR="00C7467D" w:rsidRDefault="00C7467D" w:rsidP="00C7467D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                Mathematics     – A</w:t>
            </w:r>
          </w:p>
          <w:p w14:paraId="35E4F231" w14:textId="2BF81089" w:rsidR="00C7467D" w:rsidRDefault="00C7467D" w:rsidP="00C7467D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                English                –  B</w:t>
            </w:r>
          </w:p>
          <w:p w14:paraId="0145419F" w14:textId="77777777" w:rsidR="00C7467D" w:rsidRDefault="00C7467D" w:rsidP="00C7467D">
            <w:pPr>
              <w:pStyle w:val="ListParagraph"/>
              <w:rPr>
                <w:color w:val="auto"/>
                <w:szCs w:val="20"/>
              </w:rPr>
            </w:pPr>
          </w:p>
          <w:p w14:paraId="7FA00DE9" w14:textId="328DBFE7" w:rsidR="00C7467D" w:rsidRDefault="00C7467D" w:rsidP="00C7467D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color w:val="auto"/>
                <w:szCs w:val="20"/>
              </w:rPr>
            </w:pPr>
            <w:r w:rsidRPr="00253BCC">
              <w:rPr>
                <w:b/>
                <w:bCs/>
                <w:color w:val="auto"/>
                <w:szCs w:val="20"/>
              </w:rPr>
              <w:t xml:space="preserve">Diploma </w:t>
            </w:r>
            <w:r w:rsidR="00253BCC" w:rsidRPr="00253BCC">
              <w:rPr>
                <w:b/>
                <w:bCs/>
                <w:color w:val="auto"/>
                <w:szCs w:val="20"/>
              </w:rPr>
              <w:t xml:space="preserve">in Information Technology </w:t>
            </w:r>
          </w:p>
          <w:p w14:paraId="0E624273" w14:textId="54AEAF1D" w:rsid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IMBS Green Campus</w:t>
            </w:r>
          </w:p>
          <w:p w14:paraId="02B94A35" w14:textId="77777777" w:rsid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</w:p>
          <w:p w14:paraId="72B7E190" w14:textId="77777777" w:rsidR="00253BCC" w:rsidRP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</w:p>
          <w:p w14:paraId="2648CF2E" w14:textId="58B8A704" w:rsidR="00253BCC" w:rsidRPr="00253BCC" w:rsidRDefault="00253BCC" w:rsidP="00253BCC">
            <w:pPr>
              <w:pStyle w:val="ListParagraph"/>
              <w:numPr>
                <w:ilvl w:val="0"/>
                <w:numId w:val="10"/>
              </w:numPr>
              <w:rPr>
                <w:color w:val="auto"/>
                <w:szCs w:val="20"/>
              </w:rPr>
            </w:pPr>
            <w:r>
              <w:rPr>
                <w:b/>
                <w:bCs/>
                <w:color w:val="auto"/>
                <w:szCs w:val="20"/>
              </w:rPr>
              <w:t xml:space="preserve">Diploma in English ( </w:t>
            </w:r>
            <w:r w:rsidR="0016102F">
              <w:rPr>
                <w:b/>
                <w:bCs/>
                <w:color w:val="auto"/>
                <w:szCs w:val="20"/>
              </w:rPr>
              <w:t>Level 2</w:t>
            </w:r>
            <w:r>
              <w:rPr>
                <w:b/>
                <w:bCs/>
                <w:color w:val="auto"/>
                <w:szCs w:val="20"/>
              </w:rPr>
              <w:t xml:space="preserve"> )</w:t>
            </w:r>
          </w:p>
          <w:p w14:paraId="48A6E369" w14:textId="366E0D8D" w:rsid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Aquinas Collage of Higher Studies</w:t>
            </w:r>
          </w:p>
          <w:p w14:paraId="2E8E33CD" w14:textId="77777777" w:rsid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</w:p>
          <w:p w14:paraId="033459CC" w14:textId="2E506975" w:rsidR="00253BCC" w:rsidRPr="00253BCC" w:rsidRDefault="00253BCC" w:rsidP="00253BCC">
            <w:pPr>
              <w:pStyle w:val="ListParagraph"/>
              <w:numPr>
                <w:ilvl w:val="0"/>
                <w:numId w:val="10"/>
              </w:numPr>
              <w:rPr>
                <w:color w:val="auto"/>
                <w:szCs w:val="20"/>
              </w:rPr>
            </w:pPr>
            <w:r>
              <w:rPr>
                <w:b/>
                <w:bCs/>
                <w:color w:val="auto"/>
                <w:szCs w:val="20"/>
              </w:rPr>
              <w:t>Certification Course  in Python Programming</w:t>
            </w:r>
          </w:p>
          <w:p w14:paraId="75EF4D72" w14:textId="42CA79E2" w:rsid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University of Moratuwa</w:t>
            </w:r>
          </w:p>
          <w:p w14:paraId="128E5390" w14:textId="360F53F4" w:rsidR="00BF506A" w:rsidRDefault="00BF506A" w:rsidP="00BF506A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             </w:t>
            </w:r>
            <w:hyperlink r:id="rId12" w:tooltip="https://open.uom.lk/verify" w:history="1">
              <w:r w:rsidRPr="00BF506A">
                <w:rPr>
                  <w:rStyle w:val="Hyperlink"/>
                  <w:szCs w:val="20"/>
                </w:rPr>
                <w:t>https://open.uom.lk/verify</w:t>
              </w:r>
            </w:hyperlink>
          </w:p>
          <w:p w14:paraId="60A8FA89" w14:textId="3E85E0E5" w:rsidR="00BF506A" w:rsidRDefault="00BF506A" w:rsidP="00BF506A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             Verification Code: EQ32gGqVFQ</w:t>
            </w:r>
          </w:p>
          <w:p w14:paraId="110BAB81" w14:textId="2F7DD914" w:rsidR="00BF506A" w:rsidRPr="00BF506A" w:rsidRDefault="00BF506A" w:rsidP="00BF506A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           </w:t>
            </w:r>
          </w:p>
          <w:p w14:paraId="1A923A8D" w14:textId="77777777" w:rsidR="002034BD" w:rsidRDefault="002034BD" w:rsidP="00253BCC">
            <w:pPr>
              <w:pStyle w:val="ListParagraph"/>
              <w:rPr>
                <w:color w:val="auto"/>
                <w:szCs w:val="20"/>
              </w:rPr>
            </w:pPr>
          </w:p>
          <w:p w14:paraId="6A55ECBA" w14:textId="268E6FF2" w:rsidR="008956F7" w:rsidRPr="00253BCC" w:rsidRDefault="008956F7" w:rsidP="008956F7">
            <w:pPr>
              <w:pStyle w:val="ListParagraph"/>
              <w:numPr>
                <w:ilvl w:val="0"/>
                <w:numId w:val="10"/>
              </w:numPr>
              <w:rPr>
                <w:color w:val="auto"/>
                <w:szCs w:val="20"/>
              </w:rPr>
            </w:pPr>
            <w:r>
              <w:rPr>
                <w:b/>
                <w:bCs/>
                <w:color w:val="auto"/>
                <w:szCs w:val="20"/>
              </w:rPr>
              <w:t xml:space="preserve">Certification Course  in Web Development </w:t>
            </w:r>
          </w:p>
          <w:p w14:paraId="7439D965" w14:textId="39BC033A" w:rsidR="008956F7" w:rsidRPr="008956F7" w:rsidRDefault="008956F7" w:rsidP="008956F7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University of Moratuwa</w:t>
            </w:r>
          </w:p>
          <w:p w14:paraId="1CBE5571" w14:textId="77777777" w:rsid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</w:p>
          <w:p w14:paraId="5EE00428" w14:textId="657769B1" w:rsidR="00253BCC" w:rsidRPr="00253BCC" w:rsidRDefault="00253BCC" w:rsidP="00253BCC">
            <w:pPr>
              <w:pStyle w:val="ListParagraph"/>
              <w:numPr>
                <w:ilvl w:val="0"/>
                <w:numId w:val="10"/>
              </w:numPr>
              <w:rPr>
                <w:color w:val="auto"/>
                <w:szCs w:val="20"/>
              </w:rPr>
            </w:pPr>
            <w:r>
              <w:rPr>
                <w:b/>
                <w:bCs/>
                <w:color w:val="auto"/>
                <w:szCs w:val="20"/>
              </w:rPr>
              <w:t>Certification Course  in Information Technology</w:t>
            </w:r>
          </w:p>
          <w:p w14:paraId="0CAF7A51" w14:textId="5565C66B" w:rsid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IBS Campus – International Business Studies Campus</w:t>
            </w:r>
          </w:p>
          <w:p w14:paraId="4F5C7FFC" w14:textId="77777777" w:rsidR="00253BCC" w:rsidRP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</w:p>
          <w:p w14:paraId="7C1FD9A6" w14:textId="53953274" w:rsidR="00253BCC" w:rsidRPr="00253BCC" w:rsidRDefault="00253BCC" w:rsidP="00253BCC">
            <w:pPr>
              <w:pStyle w:val="ListParagraph"/>
              <w:numPr>
                <w:ilvl w:val="0"/>
                <w:numId w:val="10"/>
              </w:numPr>
              <w:rPr>
                <w:color w:val="auto"/>
                <w:szCs w:val="20"/>
              </w:rPr>
            </w:pPr>
            <w:r>
              <w:rPr>
                <w:b/>
                <w:bCs/>
                <w:color w:val="auto"/>
                <w:szCs w:val="20"/>
              </w:rPr>
              <w:t>Certification Course  in English Language</w:t>
            </w:r>
          </w:p>
          <w:p w14:paraId="6B9496D6" w14:textId="77777777" w:rsidR="00253BCC" w:rsidRP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IBS Campus – International Business Studies Campus</w:t>
            </w:r>
          </w:p>
          <w:p w14:paraId="5A4386BB" w14:textId="77777777" w:rsidR="00253BCC" w:rsidRP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</w:p>
          <w:p w14:paraId="092E7B21" w14:textId="12644187" w:rsidR="00253BCC" w:rsidRPr="00253BCC" w:rsidRDefault="00253BCC" w:rsidP="00253BCC">
            <w:pPr>
              <w:pStyle w:val="ListParagraph"/>
              <w:numPr>
                <w:ilvl w:val="0"/>
                <w:numId w:val="10"/>
              </w:numPr>
              <w:rPr>
                <w:color w:val="auto"/>
                <w:szCs w:val="20"/>
              </w:rPr>
            </w:pPr>
            <w:r>
              <w:rPr>
                <w:b/>
                <w:bCs/>
                <w:color w:val="auto"/>
                <w:szCs w:val="20"/>
              </w:rPr>
              <w:t>Certification Course  in Business Management &amp; Marketing</w:t>
            </w:r>
          </w:p>
          <w:p w14:paraId="301D78E0" w14:textId="77777777" w:rsidR="00253BCC" w:rsidRP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IBS Campus – International Business Studies Campus</w:t>
            </w:r>
          </w:p>
          <w:p w14:paraId="3E25182E" w14:textId="77777777" w:rsidR="00253BCC" w:rsidRP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</w:p>
          <w:p w14:paraId="50697918" w14:textId="02DB6786" w:rsidR="00253BCC" w:rsidRPr="00253BCC" w:rsidRDefault="00253BCC" w:rsidP="00253BCC">
            <w:pPr>
              <w:pStyle w:val="ListParagraph"/>
              <w:numPr>
                <w:ilvl w:val="0"/>
                <w:numId w:val="10"/>
              </w:numPr>
              <w:rPr>
                <w:color w:val="auto"/>
                <w:szCs w:val="20"/>
              </w:rPr>
            </w:pPr>
            <w:r>
              <w:rPr>
                <w:b/>
                <w:bCs/>
                <w:color w:val="auto"/>
                <w:szCs w:val="20"/>
              </w:rPr>
              <w:t>Certification Course  in Human Resour</w:t>
            </w:r>
            <w:r w:rsidR="003158A8">
              <w:rPr>
                <w:b/>
                <w:bCs/>
                <w:color w:val="auto"/>
                <w:szCs w:val="20"/>
              </w:rPr>
              <w:t>c</w:t>
            </w:r>
            <w:r>
              <w:rPr>
                <w:b/>
                <w:bCs/>
                <w:color w:val="auto"/>
                <w:szCs w:val="20"/>
              </w:rPr>
              <w:t>es Management</w:t>
            </w:r>
          </w:p>
          <w:p w14:paraId="03D36AA5" w14:textId="77777777" w:rsidR="00253BCC" w:rsidRP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IBS Campus – International Business Studies Campus</w:t>
            </w:r>
          </w:p>
          <w:p w14:paraId="6C368D30" w14:textId="77777777" w:rsidR="00253BCC" w:rsidRPr="00253BCC" w:rsidRDefault="00253BCC" w:rsidP="00253BCC">
            <w:pPr>
              <w:pStyle w:val="ListParagraph"/>
              <w:rPr>
                <w:color w:val="auto"/>
                <w:szCs w:val="20"/>
              </w:rPr>
            </w:pPr>
          </w:p>
          <w:p w14:paraId="53DC5B15" w14:textId="77777777" w:rsidR="00253BCC" w:rsidRPr="00253BCC" w:rsidRDefault="00253BCC" w:rsidP="00253BCC">
            <w:pPr>
              <w:rPr>
                <w:color w:val="auto"/>
                <w:szCs w:val="20"/>
              </w:rPr>
            </w:pPr>
          </w:p>
          <w:p w14:paraId="253999CA" w14:textId="77777777" w:rsidR="00C7467D" w:rsidRDefault="00C7467D" w:rsidP="00C7467D">
            <w:pPr>
              <w:pStyle w:val="ListParagraph"/>
              <w:rPr>
                <w:color w:val="auto"/>
                <w:szCs w:val="20"/>
              </w:rPr>
            </w:pPr>
          </w:p>
          <w:p w14:paraId="10738E81" w14:textId="77777777" w:rsidR="00C7467D" w:rsidRPr="00C74310" w:rsidRDefault="00C7467D" w:rsidP="00C74310">
            <w:pPr>
              <w:pStyle w:val="ListParagraph"/>
              <w:rPr>
                <w:color w:val="auto"/>
                <w:szCs w:val="20"/>
              </w:rPr>
            </w:pPr>
          </w:p>
          <w:p w14:paraId="0B542F99" w14:textId="77777777" w:rsidR="00C74310" w:rsidRDefault="00C74310" w:rsidP="006C5F9F">
            <w:pPr>
              <w:rPr>
                <w:color w:val="auto"/>
                <w:szCs w:val="20"/>
              </w:rPr>
            </w:pPr>
          </w:p>
          <w:p w14:paraId="3A8D9124" w14:textId="38DECF93" w:rsidR="00C74310" w:rsidRPr="00CF2BE7" w:rsidRDefault="00C74310" w:rsidP="006C5F9F">
            <w:pPr>
              <w:rPr>
                <w:color w:val="auto"/>
                <w:szCs w:val="20"/>
              </w:rPr>
            </w:pPr>
          </w:p>
        </w:tc>
      </w:tr>
      <w:tr w:rsidR="003F1D3E" w:rsidRPr="00020BEB" w14:paraId="4F29BCA6" w14:textId="77777777" w:rsidTr="00722EE6">
        <w:trPr>
          <w:trHeight w:val="68"/>
        </w:trPr>
        <w:tc>
          <w:tcPr>
            <w:tcW w:w="3692" w:type="dxa"/>
            <w:vMerge/>
          </w:tcPr>
          <w:p w14:paraId="53691A55" w14:textId="77777777" w:rsidR="003F1D3E" w:rsidRPr="00CA07A7" w:rsidRDefault="003F1D3E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02241FCD" w14:textId="77777777" w:rsidR="003F1D3E" w:rsidRPr="00020BEB" w:rsidRDefault="003F1D3E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3EE4A4AF" w14:textId="77777777" w:rsidR="003F1D3E" w:rsidRDefault="003F1D3E" w:rsidP="00CF2BE7">
            <w:pPr>
              <w:pStyle w:val="Heading1"/>
            </w:pPr>
          </w:p>
        </w:tc>
        <w:tc>
          <w:tcPr>
            <w:tcW w:w="3690" w:type="dxa"/>
          </w:tcPr>
          <w:p w14:paraId="648EA3AB" w14:textId="77777777" w:rsidR="003F1D3E" w:rsidRDefault="003F1D3E" w:rsidP="00CF2BE7">
            <w:pPr>
              <w:pStyle w:val="Heading1"/>
            </w:pPr>
          </w:p>
        </w:tc>
      </w:tr>
      <w:tr w:rsidR="00CF2BE7" w:rsidRPr="00020BEB" w14:paraId="3B53FF19" w14:textId="77777777" w:rsidTr="1461E2F6">
        <w:trPr>
          <w:trHeight w:val="215"/>
        </w:trPr>
        <w:tc>
          <w:tcPr>
            <w:tcW w:w="3692" w:type="dxa"/>
            <w:vMerge/>
          </w:tcPr>
          <w:p w14:paraId="0F370ADE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4DA8A2F7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5980C009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37109EB2" w14:textId="77777777" w:rsidTr="1461E2F6">
        <w:trPr>
          <w:trHeight w:val="80"/>
        </w:trPr>
        <w:tc>
          <w:tcPr>
            <w:tcW w:w="3692" w:type="dxa"/>
            <w:vMerge/>
          </w:tcPr>
          <w:p w14:paraId="206E3627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3F20485D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098E66F6" w14:textId="151D0B36" w:rsidR="00CF2BE7" w:rsidRPr="00343C48" w:rsidRDefault="00CF2BE7" w:rsidP="006C5F9F"/>
        </w:tc>
      </w:tr>
    </w:tbl>
    <w:p w14:paraId="13A4D667" w14:textId="273837A6" w:rsidR="00871DB8" w:rsidRDefault="008956F7" w:rsidP="0016102F">
      <w:pPr>
        <w:ind w:left="4320"/>
        <w:rPr>
          <w:b/>
          <w:bCs/>
          <w:color w:val="auto"/>
          <w:sz w:val="24"/>
          <w:u w:val="single"/>
        </w:rPr>
      </w:pPr>
      <w:r w:rsidRPr="0016102F">
        <w:rPr>
          <w:b/>
          <w:bCs/>
          <w:noProof/>
          <w:color w:val="auto"/>
          <w:u w:val="single"/>
        </w:rPr>
        <mc:AlternateContent>
          <mc:Choice Requires="wps">
            <w:drawing>
              <wp:anchor distT="0" distB="0" distL="114300" distR="114300" simplePos="0" relativeHeight="251661318" behindDoc="1" locked="0" layoutInCell="1" allowOverlap="1" wp14:anchorId="57BF68A7" wp14:editId="208493C4">
                <wp:simplePos x="0" y="0"/>
                <wp:positionH relativeFrom="column">
                  <wp:posOffset>-712923</wp:posOffset>
                </wp:positionH>
                <wp:positionV relativeFrom="paragraph">
                  <wp:posOffset>-6795178</wp:posOffset>
                </wp:positionV>
                <wp:extent cx="3099661" cy="11170920"/>
                <wp:effectExtent l="0" t="0" r="5715" b="0"/>
                <wp:wrapNone/>
                <wp:docPr id="14175098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9661" cy="111709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CDA12" w14:textId="0B479875" w:rsidR="00897915" w:rsidRDefault="00167525" w:rsidP="0016102F">
                            <w:r>
                              <w:t>hh</w:t>
                            </w:r>
                            <w:r w:rsidR="00897915">
                              <w:t xml:space="preserve">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F68A7" id="Rectangle 2" o:spid="_x0000_s1026" style="position:absolute;left:0;text-align:left;margin-left:-56.15pt;margin-top:-535.05pt;width:244.05pt;height:879.6pt;z-index:-2516551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" fillcolor="#e7e6e6 [3214]" stroked="f" strokeweight="1pt">
                <v:textbox>
                  <w:txbxContent>
                    <w:p w14:paraId="40DCDA12" w14:textId="0B479875" w:rsidR="00897915" w:rsidRDefault="00167525" w:rsidP="0016102F">
                      <w:r>
                        <w:t>hh</w:t>
                      </w:r>
                      <w:r w:rsidR="00897915">
                        <w:t xml:space="preserve">           </w:t>
                      </w:r>
                    </w:p>
                  </w:txbxContent>
                </v:textbox>
              </v:rect>
            </w:pict>
          </mc:Fallback>
        </mc:AlternateContent>
      </w:r>
      <w:r w:rsidR="0016102F">
        <w:rPr>
          <w:b/>
          <w:bCs/>
          <w:color w:val="auto"/>
          <w:u w:val="single"/>
        </w:rPr>
        <w:t xml:space="preserve">  </w:t>
      </w:r>
      <w:r w:rsidR="00C65348" w:rsidRPr="0016102F">
        <w:rPr>
          <w:b/>
          <w:bCs/>
          <w:color w:val="auto"/>
          <w:sz w:val="24"/>
          <w:u w:val="single"/>
        </w:rPr>
        <w:t>Extra-Curricular</w:t>
      </w:r>
      <w:r w:rsidR="0016102F" w:rsidRPr="0016102F">
        <w:rPr>
          <w:b/>
          <w:bCs/>
          <w:color w:val="auto"/>
          <w:sz w:val="24"/>
          <w:u w:val="single"/>
        </w:rPr>
        <w:t xml:space="preserve"> Qualification </w:t>
      </w:r>
    </w:p>
    <w:p w14:paraId="7036E106" w14:textId="77777777" w:rsidR="0016102F" w:rsidRDefault="0016102F" w:rsidP="0016102F">
      <w:pPr>
        <w:ind w:left="4320"/>
        <w:rPr>
          <w:b/>
          <w:bCs/>
          <w:color w:val="auto"/>
          <w:sz w:val="24"/>
          <w:u w:val="single"/>
        </w:rPr>
      </w:pPr>
    </w:p>
    <w:p w14:paraId="389990D9" w14:textId="4203C98A" w:rsidR="0016102F" w:rsidRPr="0016102F" w:rsidRDefault="0016102F" w:rsidP="0016102F">
      <w:pPr>
        <w:pStyle w:val="ListParagraph"/>
        <w:numPr>
          <w:ilvl w:val="0"/>
          <w:numId w:val="14"/>
        </w:numPr>
        <w:rPr>
          <w:b/>
          <w:bCs/>
          <w:color w:val="auto"/>
          <w:sz w:val="24"/>
          <w:u w:val="single"/>
        </w:rPr>
      </w:pPr>
    </w:p>
    <w:p w14:paraId="69E08C2F" w14:textId="77777777" w:rsidR="0016102F" w:rsidRPr="0016102F" w:rsidRDefault="0016102F" w:rsidP="00016465">
      <w:pPr>
        <w:rPr>
          <w:b/>
          <w:bCs/>
          <w:color w:val="auto"/>
          <w:sz w:val="24"/>
          <w:u w:val="single"/>
        </w:rPr>
      </w:pPr>
    </w:p>
    <w:sectPr w:rsidR="0016102F" w:rsidRPr="0016102F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C4261" w14:textId="77777777" w:rsidR="00142D77" w:rsidRDefault="00142D77" w:rsidP="00AA35A8">
      <w:pPr>
        <w:spacing w:line="240" w:lineRule="auto"/>
      </w:pPr>
      <w:r>
        <w:separator/>
      </w:r>
    </w:p>
  </w:endnote>
  <w:endnote w:type="continuationSeparator" w:id="0">
    <w:p w14:paraId="7708368E" w14:textId="77777777" w:rsidR="00142D77" w:rsidRDefault="00142D77" w:rsidP="00AA35A8">
      <w:pPr>
        <w:spacing w:line="240" w:lineRule="auto"/>
      </w:pPr>
      <w:r>
        <w:continuationSeparator/>
      </w:r>
    </w:p>
  </w:endnote>
  <w:endnote w:type="continuationNotice" w:id="1">
    <w:p w14:paraId="5C98E6C8" w14:textId="77777777" w:rsidR="00142D77" w:rsidRDefault="00142D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F3891" w14:textId="77777777" w:rsidR="00142D77" w:rsidRDefault="00142D77" w:rsidP="00AA35A8">
      <w:pPr>
        <w:spacing w:line="240" w:lineRule="auto"/>
      </w:pPr>
      <w:r>
        <w:separator/>
      </w:r>
    </w:p>
  </w:footnote>
  <w:footnote w:type="continuationSeparator" w:id="0">
    <w:p w14:paraId="26DF4543" w14:textId="77777777" w:rsidR="00142D77" w:rsidRDefault="00142D77" w:rsidP="00AA35A8">
      <w:pPr>
        <w:spacing w:line="240" w:lineRule="auto"/>
      </w:pPr>
      <w:r>
        <w:continuationSeparator/>
      </w:r>
    </w:p>
  </w:footnote>
  <w:footnote w:type="continuationNotice" w:id="1">
    <w:p w14:paraId="2AC34231" w14:textId="77777777" w:rsidR="00142D77" w:rsidRDefault="00142D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5pt;height:1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59" type="#_x0000_t75" style="width:13.8pt;height:13.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07FEF"/>
    <w:multiLevelType w:val="hybridMultilevel"/>
    <w:tmpl w:val="36084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02AD3"/>
    <w:multiLevelType w:val="hybridMultilevel"/>
    <w:tmpl w:val="2C169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D1EC3"/>
    <w:multiLevelType w:val="hybridMultilevel"/>
    <w:tmpl w:val="A3BA8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927D0"/>
    <w:multiLevelType w:val="hybridMultilevel"/>
    <w:tmpl w:val="15B4F2BA"/>
    <w:lvl w:ilvl="0" w:tplc="0809000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6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3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268" w:hanging="360"/>
      </w:pPr>
      <w:rPr>
        <w:rFonts w:ascii="Wingdings" w:hAnsi="Wingdings" w:hint="default"/>
      </w:rPr>
    </w:lvl>
  </w:abstractNum>
  <w:abstractNum w:abstractNumId="9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411F19"/>
    <w:multiLevelType w:val="hybridMultilevel"/>
    <w:tmpl w:val="64A203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120E6"/>
    <w:multiLevelType w:val="hybridMultilevel"/>
    <w:tmpl w:val="8468E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FF543D"/>
    <w:multiLevelType w:val="hybridMultilevel"/>
    <w:tmpl w:val="C8A63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1"/>
  </w:num>
  <w:num w:numId="2" w16cid:durableId="1806507031">
    <w:abstractNumId w:val="14"/>
  </w:num>
  <w:num w:numId="3" w16cid:durableId="1774394388">
    <w:abstractNumId w:val="5"/>
  </w:num>
  <w:num w:numId="4" w16cid:durableId="2058429382">
    <w:abstractNumId w:val="6"/>
  </w:num>
  <w:num w:numId="5" w16cid:durableId="537013467">
    <w:abstractNumId w:val="4"/>
  </w:num>
  <w:num w:numId="6" w16cid:durableId="1832286735">
    <w:abstractNumId w:val="9"/>
  </w:num>
  <w:num w:numId="7" w16cid:durableId="909921174">
    <w:abstractNumId w:val="0"/>
  </w:num>
  <w:num w:numId="8" w16cid:durableId="1533300515">
    <w:abstractNumId w:val="11"/>
  </w:num>
  <w:num w:numId="9" w16cid:durableId="1922179417">
    <w:abstractNumId w:val="2"/>
  </w:num>
  <w:num w:numId="10" w16cid:durableId="1318650490">
    <w:abstractNumId w:val="7"/>
  </w:num>
  <w:num w:numId="11" w16cid:durableId="397435159">
    <w:abstractNumId w:val="13"/>
  </w:num>
  <w:num w:numId="12" w16cid:durableId="722293632">
    <w:abstractNumId w:val="3"/>
  </w:num>
  <w:num w:numId="13" w16cid:durableId="1570994470">
    <w:abstractNumId w:val="12"/>
  </w:num>
  <w:num w:numId="14" w16cid:durableId="383065708">
    <w:abstractNumId w:val="8"/>
  </w:num>
  <w:num w:numId="15" w16cid:durableId="2526637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A89"/>
    <w:rsid w:val="0000752A"/>
    <w:rsid w:val="000108D2"/>
    <w:rsid w:val="00016465"/>
    <w:rsid w:val="000176BD"/>
    <w:rsid w:val="00020833"/>
    <w:rsid w:val="00020BEB"/>
    <w:rsid w:val="00033263"/>
    <w:rsid w:val="000334C1"/>
    <w:rsid w:val="0006389B"/>
    <w:rsid w:val="000873F6"/>
    <w:rsid w:val="000968D6"/>
    <w:rsid w:val="000B286F"/>
    <w:rsid w:val="000C241E"/>
    <w:rsid w:val="000D134B"/>
    <w:rsid w:val="0010041D"/>
    <w:rsid w:val="001052AA"/>
    <w:rsid w:val="00121919"/>
    <w:rsid w:val="00124ED6"/>
    <w:rsid w:val="00142D77"/>
    <w:rsid w:val="00157511"/>
    <w:rsid w:val="0016102F"/>
    <w:rsid w:val="00167525"/>
    <w:rsid w:val="00167789"/>
    <w:rsid w:val="00174E0E"/>
    <w:rsid w:val="00194704"/>
    <w:rsid w:val="001B160B"/>
    <w:rsid w:val="001C54A1"/>
    <w:rsid w:val="001E267E"/>
    <w:rsid w:val="00203213"/>
    <w:rsid w:val="002034BD"/>
    <w:rsid w:val="002236D5"/>
    <w:rsid w:val="0023757B"/>
    <w:rsid w:val="00243756"/>
    <w:rsid w:val="00253BCC"/>
    <w:rsid w:val="00253CBD"/>
    <w:rsid w:val="0027193E"/>
    <w:rsid w:val="002A7891"/>
    <w:rsid w:val="002C4E0C"/>
    <w:rsid w:val="002D0D30"/>
    <w:rsid w:val="002D178C"/>
    <w:rsid w:val="002E7306"/>
    <w:rsid w:val="003158A8"/>
    <w:rsid w:val="00331DCE"/>
    <w:rsid w:val="00334FEA"/>
    <w:rsid w:val="00343C48"/>
    <w:rsid w:val="003514CA"/>
    <w:rsid w:val="00352A17"/>
    <w:rsid w:val="00356AB0"/>
    <w:rsid w:val="003877F8"/>
    <w:rsid w:val="003904BF"/>
    <w:rsid w:val="00391BEA"/>
    <w:rsid w:val="003A3587"/>
    <w:rsid w:val="003B351B"/>
    <w:rsid w:val="003B4AEF"/>
    <w:rsid w:val="003B7F92"/>
    <w:rsid w:val="003F1D3E"/>
    <w:rsid w:val="0041245C"/>
    <w:rsid w:val="00413BF1"/>
    <w:rsid w:val="00415CF3"/>
    <w:rsid w:val="00425627"/>
    <w:rsid w:val="00427300"/>
    <w:rsid w:val="00453A7B"/>
    <w:rsid w:val="00457ADE"/>
    <w:rsid w:val="00462350"/>
    <w:rsid w:val="00463060"/>
    <w:rsid w:val="00464B92"/>
    <w:rsid w:val="00470744"/>
    <w:rsid w:val="0047358B"/>
    <w:rsid w:val="00476CD2"/>
    <w:rsid w:val="004936B2"/>
    <w:rsid w:val="004A28EA"/>
    <w:rsid w:val="004B4D97"/>
    <w:rsid w:val="004C07BD"/>
    <w:rsid w:val="004D5532"/>
    <w:rsid w:val="005138CD"/>
    <w:rsid w:val="00524297"/>
    <w:rsid w:val="00524A89"/>
    <w:rsid w:val="005273AD"/>
    <w:rsid w:val="00537559"/>
    <w:rsid w:val="00552CAA"/>
    <w:rsid w:val="00572E23"/>
    <w:rsid w:val="00580FD9"/>
    <w:rsid w:val="00583F2A"/>
    <w:rsid w:val="005C70CA"/>
    <w:rsid w:val="00607A35"/>
    <w:rsid w:val="00626B3C"/>
    <w:rsid w:val="00660FBB"/>
    <w:rsid w:val="00661692"/>
    <w:rsid w:val="0069541B"/>
    <w:rsid w:val="006A1E18"/>
    <w:rsid w:val="006A37C0"/>
    <w:rsid w:val="006C5F9F"/>
    <w:rsid w:val="006C7F5A"/>
    <w:rsid w:val="006D4544"/>
    <w:rsid w:val="00722EE6"/>
    <w:rsid w:val="00745AA9"/>
    <w:rsid w:val="00746B0A"/>
    <w:rsid w:val="007704E6"/>
    <w:rsid w:val="00771A46"/>
    <w:rsid w:val="00772D95"/>
    <w:rsid w:val="00791376"/>
    <w:rsid w:val="00791C5D"/>
    <w:rsid w:val="007B4FF4"/>
    <w:rsid w:val="007D7F15"/>
    <w:rsid w:val="007E3DA2"/>
    <w:rsid w:val="007E6231"/>
    <w:rsid w:val="00800960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956F7"/>
    <w:rsid w:val="00897915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322BA"/>
    <w:rsid w:val="00933EF6"/>
    <w:rsid w:val="009529EB"/>
    <w:rsid w:val="00973FF7"/>
    <w:rsid w:val="00975E79"/>
    <w:rsid w:val="009805B1"/>
    <w:rsid w:val="009B4B3C"/>
    <w:rsid w:val="009B55A3"/>
    <w:rsid w:val="009D646A"/>
    <w:rsid w:val="00A079E9"/>
    <w:rsid w:val="00A633B0"/>
    <w:rsid w:val="00A82BE7"/>
    <w:rsid w:val="00A90A97"/>
    <w:rsid w:val="00AA1166"/>
    <w:rsid w:val="00AA35A8"/>
    <w:rsid w:val="00AB0853"/>
    <w:rsid w:val="00AD590F"/>
    <w:rsid w:val="00AE562D"/>
    <w:rsid w:val="00B017E5"/>
    <w:rsid w:val="00B03459"/>
    <w:rsid w:val="00B04123"/>
    <w:rsid w:val="00B06922"/>
    <w:rsid w:val="00B20F64"/>
    <w:rsid w:val="00B30B74"/>
    <w:rsid w:val="00B42685"/>
    <w:rsid w:val="00B51639"/>
    <w:rsid w:val="00B64F9B"/>
    <w:rsid w:val="00B65B45"/>
    <w:rsid w:val="00B75292"/>
    <w:rsid w:val="00B8453F"/>
    <w:rsid w:val="00B85473"/>
    <w:rsid w:val="00B86C53"/>
    <w:rsid w:val="00BA2666"/>
    <w:rsid w:val="00BE446F"/>
    <w:rsid w:val="00BE5968"/>
    <w:rsid w:val="00BF3DBB"/>
    <w:rsid w:val="00BF506A"/>
    <w:rsid w:val="00C0565B"/>
    <w:rsid w:val="00C163A1"/>
    <w:rsid w:val="00C61654"/>
    <w:rsid w:val="00C62E97"/>
    <w:rsid w:val="00C65348"/>
    <w:rsid w:val="00C74310"/>
    <w:rsid w:val="00C7467D"/>
    <w:rsid w:val="00C822BF"/>
    <w:rsid w:val="00C90004"/>
    <w:rsid w:val="00CA07A7"/>
    <w:rsid w:val="00CA61BE"/>
    <w:rsid w:val="00CB1800"/>
    <w:rsid w:val="00CB3E40"/>
    <w:rsid w:val="00CF22B3"/>
    <w:rsid w:val="00CF2BE7"/>
    <w:rsid w:val="00D00780"/>
    <w:rsid w:val="00D00CD9"/>
    <w:rsid w:val="00D15AAE"/>
    <w:rsid w:val="00D22971"/>
    <w:rsid w:val="00D3419C"/>
    <w:rsid w:val="00D60B19"/>
    <w:rsid w:val="00D6456F"/>
    <w:rsid w:val="00D83ACA"/>
    <w:rsid w:val="00D86385"/>
    <w:rsid w:val="00D95726"/>
    <w:rsid w:val="00DA4B7F"/>
    <w:rsid w:val="00DB472D"/>
    <w:rsid w:val="00DC4FED"/>
    <w:rsid w:val="00DD758E"/>
    <w:rsid w:val="00DE5F88"/>
    <w:rsid w:val="00DF2298"/>
    <w:rsid w:val="00DF56E6"/>
    <w:rsid w:val="00E04043"/>
    <w:rsid w:val="00E067BA"/>
    <w:rsid w:val="00E06CE9"/>
    <w:rsid w:val="00E147DE"/>
    <w:rsid w:val="00E360EA"/>
    <w:rsid w:val="00E77096"/>
    <w:rsid w:val="00E80D10"/>
    <w:rsid w:val="00EA7A22"/>
    <w:rsid w:val="00EB74E8"/>
    <w:rsid w:val="00EC0F79"/>
    <w:rsid w:val="00ED10AE"/>
    <w:rsid w:val="00EF0E02"/>
    <w:rsid w:val="00EF22EF"/>
    <w:rsid w:val="00F02E99"/>
    <w:rsid w:val="00F30552"/>
    <w:rsid w:val="00F419C0"/>
    <w:rsid w:val="00F46BDB"/>
    <w:rsid w:val="00F46F61"/>
    <w:rsid w:val="00F732FF"/>
    <w:rsid w:val="00FA1C9A"/>
    <w:rsid w:val="00FD56F7"/>
    <w:rsid w:val="00FD73C5"/>
    <w:rsid w:val="00FF03A1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C25CC"/>
  <w15:chartTrackingRefBased/>
  <w15:docId w15:val="{7B93B563-FD9D-4C30-9662-732B879E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BF506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rsid w:val="003158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158A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58A8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58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58A8"/>
    <w:rPr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file:///C:\Users\Lenovo\AppData\Local\Microsoft\Windows\INetCache\IE\BA9CNOQU\My%20Cv%20(1).docx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1648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Kusal Ranasinghe</cp:lastModifiedBy>
  <cp:revision>4</cp:revision>
  <dcterms:created xsi:type="dcterms:W3CDTF">2024-12-31T09:54:00Z</dcterms:created>
  <dcterms:modified xsi:type="dcterms:W3CDTF">2025-08-01T07:29:00Z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